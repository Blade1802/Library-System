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188D51" w14:textId="245E869C" w:rsidR="00D077E9" w:rsidRDefault="00D077E9" w:rsidP="00D70D02">
      <w:r>
        <w:rPr>
          <w:noProof/>
        </w:rPr>
        <w:drawing>
          <wp:anchor distT="0" distB="0" distL="114300" distR="114300" simplePos="0" relativeHeight="251658240" behindDoc="1" locked="0" layoutInCell="1" allowOverlap="1" wp14:anchorId="0A2AE240" wp14:editId="43C18F09">
            <wp:simplePos x="0" y="0"/>
            <wp:positionH relativeFrom="page">
              <wp:align>right</wp:align>
            </wp:positionH>
            <wp:positionV relativeFrom="page">
              <wp:posOffset>-635</wp:posOffset>
            </wp:positionV>
            <wp:extent cx="7760970" cy="514477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514477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CAF57B1" w14:textId="77777777" w:rsidTr="00D077E9">
        <w:trPr>
          <w:trHeight w:val="1894"/>
        </w:trPr>
        <w:tc>
          <w:tcPr>
            <w:tcW w:w="5580" w:type="dxa"/>
            <w:tcBorders>
              <w:top w:val="nil"/>
              <w:left w:val="nil"/>
              <w:bottom w:val="nil"/>
              <w:right w:val="nil"/>
            </w:tcBorders>
          </w:tcPr>
          <w:p w14:paraId="2FF21DFD" w14:textId="77777777" w:rsidR="00D077E9" w:rsidRDefault="00D077E9" w:rsidP="00D077E9">
            <w:r>
              <w:rPr>
                <w:noProof/>
              </w:rPr>
              <mc:AlternateContent>
                <mc:Choice Requires="wps">
                  <w:drawing>
                    <wp:inline distT="0" distB="0" distL="0" distR="0" wp14:anchorId="021F5821" wp14:editId="4562E71B">
                      <wp:extent cx="3528695" cy="1210614"/>
                      <wp:effectExtent l="0" t="0" r="0" b="381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6C0DBD4C" w14:textId="5F7E06CD" w:rsidR="00D077E9" w:rsidRPr="00D86945" w:rsidRDefault="00101D03" w:rsidP="00D077E9">
                                  <w:pPr>
                                    <w:pStyle w:val="Title"/>
                                  </w:pPr>
                                  <w:r>
                                    <w:t>Library Report</w:t>
                                  </w:r>
                                </w:p>
                                <w:p w14:paraId="6623FDC0" w14:textId="51FB6785" w:rsidR="00D077E9" w:rsidRPr="00101D03" w:rsidRDefault="00101D03" w:rsidP="00D077E9">
                                  <w:pPr>
                                    <w:pStyle w:val="Title"/>
                                    <w:spacing w:after="0"/>
                                    <w:rPr>
                                      <w:sz w:val="52"/>
                                      <w:szCs w:val="44"/>
                                      <w:lang w:val="en-IN"/>
                                    </w:rPr>
                                  </w:pPr>
                                  <w:r w:rsidRPr="00101D03">
                                    <w:rPr>
                                      <w:sz w:val="52"/>
                                      <w:szCs w:val="44"/>
                                    </w:rPr>
                                    <w:t>Web Development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21F5821"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6C0DBD4C" w14:textId="5F7E06CD" w:rsidR="00D077E9" w:rsidRPr="00D86945" w:rsidRDefault="00101D03" w:rsidP="00D077E9">
                            <w:pPr>
                              <w:pStyle w:val="Title"/>
                            </w:pPr>
                            <w:r>
                              <w:t>Library Report</w:t>
                            </w:r>
                          </w:p>
                          <w:p w14:paraId="6623FDC0" w14:textId="51FB6785" w:rsidR="00D077E9" w:rsidRPr="00101D03" w:rsidRDefault="00101D03" w:rsidP="00D077E9">
                            <w:pPr>
                              <w:pStyle w:val="Title"/>
                              <w:spacing w:after="0"/>
                              <w:rPr>
                                <w:sz w:val="52"/>
                                <w:szCs w:val="44"/>
                                <w:lang w:val="en-IN"/>
                              </w:rPr>
                            </w:pPr>
                            <w:r w:rsidRPr="00101D03">
                              <w:rPr>
                                <w:sz w:val="52"/>
                                <w:szCs w:val="44"/>
                              </w:rPr>
                              <w:t>Web Development 2</w:t>
                            </w:r>
                          </w:p>
                        </w:txbxContent>
                      </v:textbox>
                      <w10:anchorlock/>
                    </v:shape>
                  </w:pict>
                </mc:Fallback>
              </mc:AlternateContent>
            </w:r>
          </w:p>
          <w:p w14:paraId="76754A46" w14:textId="77777777" w:rsidR="00D077E9" w:rsidRDefault="00D077E9" w:rsidP="00D077E9">
            <w:r>
              <w:rPr>
                <w:noProof/>
              </w:rPr>
              <mc:AlternateContent>
                <mc:Choice Requires="wps">
                  <w:drawing>
                    <wp:inline distT="0" distB="0" distL="0" distR="0" wp14:anchorId="03B6C5A3" wp14:editId="15C8A3AC">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9008F1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1FDA4488" w14:textId="77777777" w:rsidTr="00D077E9">
        <w:trPr>
          <w:trHeight w:val="7636"/>
        </w:trPr>
        <w:tc>
          <w:tcPr>
            <w:tcW w:w="5580" w:type="dxa"/>
            <w:tcBorders>
              <w:top w:val="nil"/>
              <w:left w:val="nil"/>
              <w:bottom w:val="nil"/>
              <w:right w:val="nil"/>
            </w:tcBorders>
          </w:tcPr>
          <w:p w14:paraId="3DC3E94F" w14:textId="77777777" w:rsidR="00D077E9" w:rsidRDefault="00D077E9" w:rsidP="00D077E9">
            <w:pPr>
              <w:rPr>
                <w:noProof/>
              </w:rPr>
            </w:pPr>
          </w:p>
        </w:tc>
      </w:tr>
      <w:tr w:rsidR="00D077E9" w14:paraId="7567A625" w14:textId="77777777" w:rsidTr="00D077E9">
        <w:trPr>
          <w:trHeight w:val="2171"/>
        </w:trPr>
        <w:tc>
          <w:tcPr>
            <w:tcW w:w="5580" w:type="dxa"/>
            <w:tcBorders>
              <w:top w:val="nil"/>
              <w:left w:val="nil"/>
              <w:bottom w:val="nil"/>
              <w:right w:val="nil"/>
            </w:tcBorders>
          </w:tcPr>
          <w:sdt>
            <w:sdtPr>
              <w:id w:val="1080870105"/>
              <w:placeholder>
                <w:docPart w:val="3E8A6ECAF00642F792003D8394CF2058"/>
              </w:placeholder>
              <w15:appearance w15:val="hidden"/>
            </w:sdtPr>
            <w:sdtEndPr/>
            <w:sdtContent>
              <w:p w14:paraId="1383DE2A" w14:textId="5634A084"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870427">
                  <w:rPr>
                    <w:rStyle w:val="SubtitleChar"/>
                    <w:b w:val="0"/>
                    <w:noProof/>
                  </w:rPr>
                  <w:t>December 2</w:t>
                </w:r>
                <w:r w:rsidRPr="00D86945">
                  <w:rPr>
                    <w:rStyle w:val="SubtitleChar"/>
                    <w:b w:val="0"/>
                  </w:rPr>
                  <w:fldChar w:fldCharType="end"/>
                </w:r>
              </w:p>
            </w:sdtContent>
          </w:sdt>
          <w:p w14:paraId="44EEB30B"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4D3BC12C" wp14:editId="086E9712">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7E6CEA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14579945" w14:textId="77777777" w:rsidR="00D077E9" w:rsidRDefault="00D077E9" w:rsidP="00D077E9">
            <w:pPr>
              <w:rPr>
                <w:noProof/>
                <w:sz w:val="10"/>
                <w:szCs w:val="10"/>
              </w:rPr>
            </w:pPr>
          </w:p>
          <w:p w14:paraId="7F9FB199" w14:textId="77777777" w:rsidR="00D077E9" w:rsidRDefault="00D077E9" w:rsidP="00D077E9">
            <w:pPr>
              <w:rPr>
                <w:noProof/>
                <w:sz w:val="10"/>
                <w:szCs w:val="10"/>
              </w:rPr>
            </w:pPr>
          </w:p>
          <w:p w14:paraId="2C6D2A00" w14:textId="33A752DF" w:rsidR="00D077E9" w:rsidRDefault="00053F96" w:rsidP="00D077E9">
            <w:sdt>
              <w:sdtPr>
                <w:id w:val="-1740469667"/>
                <w:placeholder>
                  <w:docPart w:val="8AA922876D8C483AB506B48614A5F207"/>
                </w:placeholder>
                <w15:appearance w15:val="hidden"/>
              </w:sdtPr>
              <w:sdtEndPr/>
              <w:sdtContent>
                <w:r w:rsidR="00101D03">
                  <w:t>Student Number:</w:t>
                </w:r>
                <w:r w:rsidR="00534805">
                  <w:t xml:space="preserve"> </w:t>
                </w:r>
                <w:r w:rsidR="00101D03">
                  <w:t xml:space="preserve"> C20396243</w:t>
                </w:r>
              </w:sdtContent>
            </w:sdt>
          </w:p>
          <w:p w14:paraId="72F11FBC" w14:textId="2449D560" w:rsidR="00D077E9" w:rsidRDefault="00AA2FC3" w:rsidP="00D077E9">
            <w:r>
              <w:t>Student Name</w:t>
            </w:r>
            <w:r w:rsidR="00D077E9" w:rsidRPr="00B231E5">
              <w:t>:</w:t>
            </w:r>
            <w:r w:rsidR="00D077E9">
              <w:t xml:space="preserve"> </w:t>
            </w:r>
            <w:r>
              <w:t xml:space="preserve">    </w:t>
            </w:r>
            <w:sdt>
              <w:sdtPr>
                <w:alias w:val="Your Name"/>
                <w:tag w:val="Your Name"/>
                <w:id w:val="-180584491"/>
                <w:placeholder>
                  <w:docPart w:val="BA6B391D08FA4A2DBA1FC4872563606B"/>
                </w:placeholder>
                <w:dataBinding w:prefixMappings="xmlns:ns0='http://schemas.microsoft.com/office/2006/coverPageProps' " w:xpath="/ns0:CoverPageProperties[1]/ns0:CompanyFax[1]" w:storeItemID="{55AF091B-3C7A-41E3-B477-F2FDAA23CFDA}"/>
                <w15:appearance w15:val="hidden"/>
                <w:text w:multiLine="1"/>
              </w:sdtPr>
              <w:sdtEndPr/>
              <w:sdtContent>
                <w:r w:rsidR="00534805">
                  <w:t xml:space="preserve"> </w:t>
                </w:r>
                <w:r w:rsidR="00101D03">
                  <w:t>Aayush Gaur</w:t>
                </w:r>
                <w:r w:rsidR="00276E24">
                  <w:br/>
                  <w:t>Course</w:t>
                </w:r>
                <w:r w:rsidR="005253F5">
                  <w:t xml:space="preserve"> Code</w:t>
                </w:r>
                <w:r w:rsidR="00276E24">
                  <w:t>:</w:t>
                </w:r>
                <w:r w:rsidR="005253F5">
                  <w:t xml:space="preserve"> </w:t>
                </w:r>
                <w:r w:rsidR="00276E24">
                  <w:t xml:space="preserve">    </w:t>
                </w:r>
                <w:r w:rsidR="00AE242E">
                  <w:t xml:space="preserve">    DT228-2 / </w:t>
                </w:r>
                <w:r w:rsidR="00276E24">
                  <w:t>TU856</w:t>
                </w:r>
                <w:r w:rsidR="00DE1E87">
                  <w:t>-2</w:t>
                </w:r>
              </w:sdtContent>
            </w:sdt>
          </w:p>
          <w:p w14:paraId="275B520E" w14:textId="77777777" w:rsidR="00D077E9" w:rsidRPr="00D86945" w:rsidRDefault="00D077E9" w:rsidP="00D077E9">
            <w:pPr>
              <w:rPr>
                <w:noProof/>
                <w:sz w:val="10"/>
                <w:szCs w:val="10"/>
              </w:rPr>
            </w:pPr>
          </w:p>
        </w:tc>
      </w:tr>
    </w:tbl>
    <w:p w14:paraId="44D764D9" w14:textId="78AD641F" w:rsidR="003C7965" w:rsidRDefault="00FE7DEE">
      <w:pPr>
        <w:spacing w:after="200"/>
      </w:pPr>
      <w:r>
        <w:rPr>
          <w:noProof/>
        </w:rPr>
        <mc:AlternateContent>
          <mc:Choice Requires="wps">
            <w:drawing>
              <wp:anchor distT="0" distB="0" distL="114300" distR="114300" simplePos="0" relativeHeight="251659264" behindDoc="1" locked="0" layoutInCell="1" allowOverlap="1" wp14:anchorId="669E5406" wp14:editId="4F9DA0FF">
                <wp:simplePos x="0" y="0"/>
                <wp:positionH relativeFrom="page">
                  <wp:align>right</wp:align>
                </wp:positionH>
                <wp:positionV relativeFrom="page">
                  <wp:posOffset>5135880</wp:posOffset>
                </wp:positionV>
                <wp:extent cx="7768590" cy="4921250"/>
                <wp:effectExtent l="0" t="0" r="3810" b="0"/>
                <wp:wrapNone/>
                <wp:docPr id="2" name="Rectangle 2" descr="colored rectangle"/>
                <wp:cNvGraphicFramePr/>
                <a:graphic xmlns:a="http://schemas.openxmlformats.org/drawingml/2006/main">
                  <a:graphicData uri="http://schemas.microsoft.com/office/word/2010/wordprocessingShape">
                    <wps:wsp>
                      <wps:cNvSpPr/>
                      <wps:spPr>
                        <a:xfrm>
                          <a:off x="0" y="0"/>
                          <a:ext cx="7768590" cy="49212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2D9C1" id="Rectangle 2" o:spid="_x0000_s1026" alt="colored rectangle" style="position:absolute;margin-left:560.5pt;margin-top:404.4pt;width:611.7pt;height:387.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" fillcolor="#34aba2 [3206]" stroked="f" strokeweight="2pt">
                <w10:wrap anchorx="page"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1EF3E20E" wp14:editId="231EFE39">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50160F"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3C7965">
        <w:br w:type="page"/>
      </w:r>
    </w:p>
    <w:p w14:paraId="5D081EF3" w14:textId="371EB7E0" w:rsidR="003C7965" w:rsidRDefault="003C7965" w:rsidP="003C7965">
      <w:pPr>
        <w:pStyle w:val="Heading1"/>
      </w:pPr>
      <w:r>
        <w:lastRenderedPageBreak/>
        <w:t>List of PHP pages</w:t>
      </w:r>
    </w:p>
    <w:p w14:paraId="3080CEEA" w14:textId="77777777" w:rsidR="003C7965" w:rsidRDefault="003C7965" w:rsidP="003C7965">
      <w:pPr>
        <w:pStyle w:val="Content"/>
      </w:pPr>
    </w:p>
    <w:p w14:paraId="7B74F09C" w14:textId="38E24F47" w:rsidR="003C7965" w:rsidRDefault="003C7965" w:rsidP="003C7965">
      <w:pPr>
        <w:pStyle w:val="Heading2"/>
        <w:numPr>
          <w:ilvl w:val="0"/>
          <w:numId w:val="2"/>
        </w:numPr>
      </w:pPr>
      <w:r>
        <w:t>database.php</w:t>
      </w:r>
    </w:p>
    <w:p w14:paraId="503F92AC" w14:textId="77777777" w:rsidR="003C7965" w:rsidRDefault="003C7965" w:rsidP="003C7965">
      <w:pPr>
        <w:pStyle w:val="Content"/>
        <w:ind w:left="720"/>
      </w:pPr>
      <w:r>
        <w:t xml:space="preserve">This file is used to connect to the library database by using </w:t>
      </w:r>
      <w:proofErr w:type="gramStart"/>
      <w:r w:rsidRPr="00BB6C4D">
        <w:rPr>
          <w:i/>
          <w:iCs/>
        </w:rPr>
        <w:t>mysqli</w:t>
      </w:r>
      <w:r>
        <w:rPr>
          <w:i/>
          <w:iCs/>
        </w:rPr>
        <w:t>(</w:t>
      </w:r>
      <w:proofErr w:type="gramEnd"/>
      <w:r>
        <w:rPr>
          <w:i/>
          <w:iCs/>
        </w:rPr>
        <w:t>)</w:t>
      </w:r>
      <w:r>
        <w:t xml:space="preserve">. It creates a variable </w:t>
      </w:r>
      <w:r>
        <w:rPr>
          <w:i/>
          <w:iCs/>
        </w:rPr>
        <w:t>$conn</w:t>
      </w:r>
      <w:r>
        <w:t xml:space="preserve"> with the connection link for SQL uses. It also returns an error if the connection failed.</w:t>
      </w:r>
    </w:p>
    <w:p w14:paraId="31EAB005" w14:textId="77777777" w:rsidR="003C7965" w:rsidRPr="00BB6C4D" w:rsidRDefault="003C7965" w:rsidP="003C7965">
      <w:pPr>
        <w:pStyle w:val="Content"/>
        <w:ind w:left="720"/>
      </w:pPr>
      <w:r>
        <w:t>This file is included in all the pages which require the SQL DATABASE.</w:t>
      </w:r>
    </w:p>
    <w:p w14:paraId="136F7A00" w14:textId="77777777" w:rsidR="003C7965" w:rsidRPr="00691C31" w:rsidRDefault="003C7965" w:rsidP="003C7965">
      <w:pPr>
        <w:pStyle w:val="Content"/>
        <w:ind w:left="720"/>
      </w:pPr>
    </w:p>
    <w:p w14:paraId="36A7FEBC" w14:textId="77777777" w:rsidR="003C7965" w:rsidRDefault="003C7965" w:rsidP="003C7965">
      <w:pPr>
        <w:pStyle w:val="Heading2"/>
        <w:numPr>
          <w:ilvl w:val="0"/>
          <w:numId w:val="2"/>
        </w:numPr>
      </w:pPr>
      <w:r>
        <w:t>header.php</w:t>
      </w:r>
    </w:p>
    <w:p w14:paraId="65E436A1" w14:textId="050E2AAB" w:rsidR="003C7965" w:rsidRDefault="003C7965" w:rsidP="003C7965">
      <w:pPr>
        <w:pStyle w:val="Content"/>
        <w:ind w:left="720"/>
      </w:pPr>
      <w:r>
        <w:t xml:space="preserve">This file contains the header. It displays the navigation bar at the top of the page. The navigation bar contains the link to each page so that the user can navigate between pages easily. It also has a </w:t>
      </w:r>
      <w:r w:rsidRPr="007709E9">
        <w:rPr>
          <w:b/>
          <w:bCs/>
        </w:rPr>
        <w:t>login</w:t>
      </w:r>
      <w:r>
        <w:t xml:space="preserve"> button on the right-hand side. This changes to the </w:t>
      </w:r>
      <w:r w:rsidRPr="007709E9">
        <w:rPr>
          <w:b/>
          <w:bCs/>
        </w:rPr>
        <w:t>logout</w:t>
      </w:r>
      <w:r>
        <w:rPr>
          <w:b/>
          <w:bCs/>
        </w:rPr>
        <w:t xml:space="preserve"> </w:t>
      </w:r>
      <w:r>
        <w:t>button if the user is already logged in. It also shows the name of the user if he has logged in.</w:t>
      </w:r>
    </w:p>
    <w:p w14:paraId="0B879F44" w14:textId="73C20B63" w:rsidR="00A63979" w:rsidRDefault="00A63979" w:rsidP="003C7965">
      <w:pPr>
        <w:pStyle w:val="Content"/>
        <w:ind w:left="720"/>
      </w:pPr>
    </w:p>
    <w:p w14:paraId="7F10B180" w14:textId="77777777" w:rsidR="003C7965" w:rsidRDefault="003C7965" w:rsidP="003C7965">
      <w:pPr>
        <w:pStyle w:val="Heading2"/>
        <w:numPr>
          <w:ilvl w:val="0"/>
          <w:numId w:val="2"/>
        </w:numPr>
      </w:pPr>
      <w:r>
        <w:t>footer.php</w:t>
      </w:r>
    </w:p>
    <w:p w14:paraId="3E7674BC" w14:textId="77777777" w:rsidR="003C7965" w:rsidRDefault="003C7965" w:rsidP="003C7965">
      <w:pPr>
        <w:pStyle w:val="Heading2"/>
        <w:numPr>
          <w:ilvl w:val="0"/>
          <w:numId w:val="2"/>
        </w:numPr>
      </w:pPr>
      <w:r>
        <w:t>logout.php</w:t>
      </w:r>
    </w:p>
    <w:p w14:paraId="6169263D" w14:textId="77777777" w:rsidR="003C7965" w:rsidRDefault="003C7965" w:rsidP="003C7965">
      <w:pPr>
        <w:pStyle w:val="Heading2"/>
        <w:numPr>
          <w:ilvl w:val="0"/>
          <w:numId w:val="2"/>
        </w:numPr>
      </w:pPr>
      <w:r>
        <w:t>login.php</w:t>
      </w:r>
    </w:p>
    <w:p w14:paraId="19ECD91D" w14:textId="77777777" w:rsidR="003C7965" w:rsidRDefault="003C7965" w:rsidP="003C7965">
      <w:pPr>
        <w:pStyle w:val="Heading2"/>
        <w:numPr>
          <w:ilvl w:val="0"/>
          <w:numId w:val="2"/>
        </w:numPr>
      </w:pPr>
      <w:r>
        <w:t>register.php</w:t>
      </w:r>
    </w:p>
    <w:p w14:paraId="2E51F70B" w14:textId="77777777" w:rsidR="003C7965" w:rsidRDefault="003C7965" w:rsidP="003C7965">
      <w:pPr>
        <w:pStyle w:val="Heading2"/>
        <w:numPr>
          <w:ilvl w:val="0"/>
          <w:numId w:val="2"/>
        </w:numPr>
      </w:pPr>
      <w:r>
        <w:t>home.php</w:t>
      </w:r>
    </w:p>
    <w:p w14:paraId="197F1BBE" w14:textId="77777777" w:rsidR="003C7965" w:rsidRDefault="003C7965" w:rsidP="003C7965">
      <w:pPr>
        <w:pStyle w:val="Heading2"/>
        <w:numPr>
          <w:ilvl w:val="0"/>
          <w:numId w:val="2"/>
        </w:numPr>
      </w:pPr>
      <w:r>
        <w:t>search.php</w:t>
      </w:r>
    </w:p>
    <w:p w14:paraId="3C580B16" w14:textId="77777777" w:rsidR="003C7965" w:rsidRDefault="003C7965" w:rsidP="003C7965">
      <w:pPr>
        <w:pStyle w:val="Heading2"/>
        <w:numPr>
          <w:ilvl w:val="0"/>
          <w:numId w:val="2"/>
        </w:numPr>
      </w:pPr>
      <w:r>
        <w:t>reserve.php</w:t>
      </w:r>
    </w:p>
    <w:p w14:paraId="18AE1446" w14:textId="77777777" w:rsidR="003C7965" w:rsidRDefault="003C7965" w:rsidP="003C7965">
      <w:pPr>
        <w:pStyle w:val="Heading2"/>
        <w:numPr>
          <w:ilvl w:val="0"/>
          <w:numId w:val="2"/>
        </w:numPr>
      </w:pPr>
      <w:r>
        <w:t>view_reserved.php</w:t>
      </w:r>
    </w:p>
    <w:p w14:paraId="694C8DA1" w14:textId="77777777" w:rsidR="003C7965" w:rsidRPr="00DF027C" w:rsidRDefault="003C7965" w:rsidP="003C7965">
      <w:pPr>
        <w:pStyle w:val="Heading2"/>
        <w:numPr>
          <w:ilvl w:val="0"/>
          <w:numId w:val="2"/>
        </w:numPr>
      </w:pPr>
      <w:r>
        <w:t>unreserve.php</w:t>
      </w:r>
    </w:p>
    <w:p w14:paraId="2DF49374" w14:textId="629038C9" w:rsidR="0087605E" w:rsidRPr="00D70D02" w:rsidRDefault="0087605E" w:rsidP="00DF027C"/>
    <w:sectPr w:rsidR="0087605E" w:rsidRPr="00D70D02" w:rsidSect="002C2189">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720" w:right="1151" w:bottom="720" w:left="1151"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B6172C" w14:textId="77777777" w:rsidR="00053F96" w:rsidRDefault="00053F96">
      <w:r>
        <w:separator/>
      </w:r>
    </w:p>
    <w:p w14:paraId="20A3EFE4" w14:textId="77777777" w:rsidR="00053F96" w:rsidRDefault="00053F96"/>
  </w:endnote>
  <w:endnote w:type="continuationSeparator" w:id="0">
    <w:p w14:paraId="6DD19A3E" w14:textId="77777777" w:rsidR="00053F96" w:rsidRDefault="00053F96">
      <w:r>
        <w:continuationSeparator/>
      </w:r>
    </w:p>
    <w:p w14:paraId="1D171C82" w14:textId="77777777" w:rsidR="00053F96" w:rsidRDefault="00053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C2E26" w14:textId="77777777" w:rsidR="00870427" w:rsidRDefault="008704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4842CAF0"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5703CD8" w14:textId="77777777" w:rsidR="00DF027C" w:rsidRDefault="00DF02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2C0D0F" w14:textId="77777777" w:rsidR="00870427" w:rsidRDefault="008704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C75983" w14:textId="77777777" w:rsidR="00053F96" w:rsidRDefault="00053F96">
      <w:r>
        <w:separator/>
      </w:r>
    </w:p>
    <w:p w14:paraId="49C1A81E" w14:textId="77777777" w:rsidR="00053F96" w:rsidRDefault="00053F96"/>
  </w:footnote>
  <w:footnote w:type="continuationSeparator" w:id="0">
    <w:p w14:paraId="3DF9E011" w14:textId="77777777" w:rsidR="00053F96" w:rsidRDefault="00053F96">
      <w:r>
        <w:continuationSeparator/>
      </w:r>
    </w:p>
    <w:p w14:paraId="3615B0A9" w14:textId="77777777" w:rsidR="00053F96" w:rsidRDefault="00053F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17621A" w14:textId="77777777" w:rsidR="00870427" w:rsidRDefault="008704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159299FC" w14:textId="77777777" w:rsidTr="00D077E9">
      <w:trPr>
        <w:trHeight w:val="978"/>
      </w:trPr>
      <w:tc>
        <w:tcPr>
          <w:tcW w:w="9990" w:type="dxa"/>
          <w:tcBorders>
            <w:top w:val="nil"/>
            <w:left w:val="nil"/>
            <w:bottom w:val="single" w:sz="36" w:space="0" w:color="34ABA2" w:themeColor="accent3"/>
            <w:right w:val="nil"/>
          </w:tcBorders>
        </w:tcPr>
        <w:p w14:paraId="3A4C20C9" w14:textId="77777777" w:rsidR="00D077E9" w:rsidRDefault="00D077E9">
          <w:pPr>
            <w:pStyle w:val="Header"/>
          </w:pPr>
        </w:p>
      </w:tc>
    </w:tr>
  </w:tbl>
  <w:p w14:paraId="342A1FA8" w14:textId="77777777" w:rsidR="00D077E9" w:rsidRDefault="00D077E9" w:rsidP="00D077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E7D9F" w14:textId="77777777" w:rsidR="00870427" w:rsidRDefault="008704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021F582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2" type="#_x0000_t75" style="width:11.4pt;height:11.4pt" o:bullet="t">
        <v:imagedata r:id="rId1" o:title="mso6417"/>
      </v:shape>
    </w:pict>
  </w:numPicBullet>
  <w:abstractNum w:abstractNumId="0" w15:restartNumberingAfterBreak="0">
    <w:nsid w:val="117B5AE4"/>
    <w:multiLevelType w:val="hybridMultilevel"/>
    <w:tmpl w:val="42EE0E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AF3454C"/>
    <w:multiLevelType w:val="hybridMultilevel"/>
    <w:tmpl w:val="3142066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58075C68"/>
    <w:multiLevelType w:val="hybridMultilevel"/>
    <w:tmpl w:val="8BE2D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CF9"/>
    <w:rsid w:val="00003690"/>
    <w:rsid w:val="0002482E"/>
    <w:rsid w:val="00050324"/>
    <w:rsid w:val="00053F96"/>
    <w:rsid w:val="00054924"/>
    <w:rsid w:val="000A0150"/>
    <w:rsid w:val="000E63C9"/>
    <w:rsid w:val="00101D03"/>
    <w:rsid w:val="00130E9D"/>
    <w:rsid w:val="00150A6D"/>
    <w:rsid w:val="00185B35"/>
    <w:rsid w:val="001C76EB"/>
    <w:rsid w:val="001D1414"/>
    <w:rsid w:val="001F2BC8"/>
    <w:rsid w:val="001F5F6B"/>
    <w:rsid w:val="00243EBC"/>
    <w:rsid w:val="00246A35"/>
    <w:rsid w:val="00276E24"/>
    <w:rsid w:val="00284348"/>
    <w:rsid w:val="002C2189"/>
    <w:rsid w:val="002F51F5"/>
    <w:rsid w:val="00312137"/>
    <w:rsid w:val="00330359"/>
    <w:rsid w:val="0033762F"/>
    <w:rsid w:val="00366C7E"/>
    <w:rsid w:val="00384EA3"/>
    <w:rsid w:val="003A39A1"/>
    <w:rsid w:val="003C2191"/>
    <w:rsid w:val="003C774A"/>
    <w:rsid w:val="003C7965"/>
    <w:rsid w:val="003D3863"/>
    <w:rsid w:val="004110DE"/>
    <w:rsid w:val="0044085A"/>
    <w:rsid w:val="004B21A5"/>
    <w:rsid w:val="0050102A"/>
    <w:rsid w:val="005037F0"/>
    <w:rsid w:val="005160C2"/>
    <w:rsid w:val="00516A86"/>
    <w:rsid w:val="005237A4"/>
    <w:rsid w:val="005253F5"/>
    <w:rsid w:val="005275F6"/>
    <w:rsid w:val="00534805"/>
    <w:rsid w:val="00570769"/>
    <w:rsid w:val="00572102"/>
    <w:rsid w:val="005F1BB0"/>
    <w:rsid w:val="00656C4D"/>
    <w:rsid w:val="00691C31"/>
    <w:rsid w:val="006E5716"/>
    <w:rsid w:val="007302B3"/>
    <w:rsid w:val="00730733"/>
    <w:rsid w:val="00730E3A"/>
    <w:rsid w:val="00736AAF"/>
    <w:rsid w:val="007605CC"/>
    <w:rsid w:val="00765B2A"/>
    <w:rsid w:val="007709E9"/>
    <w:rsid w:val="00783A34"/>
    <w:rsid w:val="007C6B52"/>
    <w:rsid w:val="007D16C5"/>
    <w:rsid w:val="007D6DDD"/>
    <w:rsid w:val="00837FA2"/>
    <w:rsid w:val="00862FE4"/>
    <w:rsid w:val="0086389A"/>
    <w:rsid w:val="00870427"/>
    <w:rsid w:val="0087605E"/>
    <w:rsid w:val="008876D5"/>
    <w:rsid w:val="008A6A86"/>
    <w:rsid w:val="008B1FEE"/>
    <w:rsid w:val="008F5A54"/>
    <w:rsid w:val="00903C32"/>
    <w:rsid w:val="00916B16"/>
    <w:rsid w:val="009173B9"/>
    <w:rsid w:val="0093335D"/>
    <w:rsid w:val="0093613E"/>
    <w:rsid w:val="00943026"/>
    <w:rsid w:val="00966B81"/>
    <w:rsid w:val="009C7720"/>
    <w:rsid w:val="00A23AFA"/>
    <w:rsid w:val="00A31B3E"/>
    <w:rsid w:val="00A532F3"/>
    <w:rsid w:val="00A61CD5"/>
    <w:rsid w:val="00A63979"/>
    <w:rsid w:val="00A8489E"/>
    <w:rsid w:val="00AA2FC3"/>
    <w:rsid w:val="00AA728B"/>
    <w:rsid w:val="00AC29F3"/>
    <w:rsid w:val="00AE242E"/>
    <w:rsid w:val="00B061F2"/>
    <w:rsid w:val="00B231E5"/>
    <w:rsid w:val="00B67E46"/>
    <w:rsid w:val="00B70CF9"/>
    <w:rsid w:val="00BB6C4D"/>
    <w:rsid w:val="00BF2287"/>
    <w:rsid w:val="00C02B87"/>
    <w:rsid w:val="00C22388"/>
    <w:rsid w:val="00C4086D"/>
    <w:rsid w:val="00CA1896"/>
    <w:rsid w:val="00CB5B28"/>
    <w:rsid w:val="00CF5371"/>
    <w:rsid w:val="00D0323A"/>
    <w:rsid w:val="00D0559F"/>
    <w:rsid w:val="00D077E9"/>
    <w:rsid w:val="00D42CB7"/>
    <w:rsid w:val="00D5413D"/>
    <w:rsid w:val="00D570A9"/>
    <w:rsid w:val="00D70D02"/>
    <w:rsid w:val="00D770C7"/>
    <w:rsid w:val="00D86945"/>
    <w:rsid w:val="00D87F7E"/>
    <w:rsid w:val="00D90290"/>
    <w:rsid w:val="00DD152F"/>
    <w:rsid w:val="00DE1E87"/>
    <w:rsid w:val="00DE213F"/>
    <w:rsid w:val="00DF027C"/>
    <w:rsid w:val="00E0084C"/>
    <w:rsid w:val="00E00A32"/>
    <w:rsid w:val="00E22ACD"/>
    <w:rsid w:val="00E620B0"/>
    <w:rsid w:val="00E81B40"/>
    <w:rsid w:val="00EF555B"/>
    <w:rsid w:val="00F027BB"/>
    <w:rsid w:val="00F11DCF"/>
    <w:rsid w:val="00F162EA"/>
    <w:rsid w:val="00F52D27"/>
    <w:rsid w:val="00F83527"/>
    <w:rsid w:val="00FD583F"/>
    <w:rsid w:val="00FD7488"/>
    <w:rsid w:val="00FE7DEE"/>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2EF53"/>
  <w15:docId w15:val="{22C0B258-32BD-4BED-A74E-E0A1C29DD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691C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eader" Target="head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yuga\AppData\Local\Packages\Microsoft.Office.Desktop_8wekyb3d8bbwe\LocalCache\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E8A6ECAF00642F792003D8394CF2058"/>
        <w:category>
          <w:name w:val="General"/>
          <w:gallery w:val="placeholder"/>
        </w:category>
        <w:types>
          <w:type w:val="bbPlcHdr"/>
        </w:types>
        <w:behaviors>
          <w:behavior w:val="content"/>
        </w:behaviors>
        <w:guid w:val="{297949DE-D837-45E5-B60D-C5131538698E}"/>
      </w:docPartPr>
      <w:docPartBody>
        <w:p w:rsidR="00E4111B" w:rsidRDefault="00190B21">
          <w:pPr>
            <w:pStyle w:val="3E8A6ECAF00642F792003D8394CF2058"/>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2</w:t>
          </w:r>
          <w:r w:rsidRPr="00D86945">
            <w:rPr>
              <w:rStyle w:val="SubtitleChar"/>
              <w:b/>
            </w:rPr>
            <w:fldChar w:fldCharType="end"/>
          </w:r>
        </w:p>
      </w:docPartBody>
    </w:docPart>
    <w:docPart>
      <w:docPartPr>
        <w:name w:val="8AA922876D8C483AB506B48614A5F207"/>
        <w:category>
          <w:name w:val="General"/>
          <w:gallery w:val="placeholder"/>
        </w:category>
        <w:types>
          <w:type w:val="bbPlcHdr"/>
        </w:types>
        <w:behaviors>
          <w:behavior w:val="content"/>
        </w:behaviors>
        <w:guid w:val="{BBAB3FD1-3BFC-4B10-80EA-46CF87D1B740}"/>
      </w:docPartPr>
      <w:docPartBody>
        <w:p w:rsidR="00E4111B" w:rsidRDefault="00190B21">
          <w:pPr>
            <w:pStyle w:val="8AA922876D8C483AB506B48614A5F207"/>
          </w:pPr>
          <w:r>
            <w:t>COMPANY NAME</w:t>
          </w:r>
        </w:p>
      </w:docPartBody>
    </w:docPart>
    <w:docPart>
      <w:docPartPr>
        <w:name w:val="BA6B391D08FA4A2DBA1FC4872563606B"/>
        <w:category>
          <w:name w:val="General"/>
          <w:gallery w:val="placeholder"/>
        </w:category>
        <w:types>
          <w:type w:val="bbPlcHdr"/>
        </w:types>
        <w:behaviors>
          <w:behavior w:val="content"/>
        </w:behaviors>
        <w:guid w:val="{25B72160-AF6D-4980-B83C-5B9DE1A55D72}"/>
      </w:docPartPr>
      <w:docPartBody>
        <w:p w:rsidR="00E4111B" w:rsidRDefault="00190B21">
          <w:pPr>
            <w:pStyle w:val="BA6B391D08FA4A2DBA1FC4872563606B"/>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61A"/>
    <w:rsid w:val="00190B21"/>
    <w:rsid w:val="0048561A"/>
    <w:rsid w:val="006B3877"/>
    <w:rsid w:val="00E411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3E8A6ECAF00642F792003D8394CF2058">
    <w:name w:val="3E8A6ECAF00642F792003D8394CF2058"/>
  </w:style>
  <w:style w:type="paragraph" w:customStyle="1" w:styleId="8AA922876D8C483AB506B48614A5F207">
    <w:name w:val="8AA922876D8C483AB506B48614A5F207"/>
  </w:style>
  <w:style w:type="paragraph" w:customStyle="1" w:styleId="BA6B391D08FA4A2DBA1FC4872563606B">
    <w:name w:val="BA6B391D08FA4A2DBA1FC487256360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Aayush Gaur
Course Code:         DT228-2 / TU856-2</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F3E11C-A193-422B-91A5-3CBBAA7B8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144</TotalTime>
  <Pages>2</Pages>
  <Words>141</Words>
  <Characters>809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Aayush Gaur</dc:creator>
  <cp:keywords/>
  <cp:lastModifiedBy>C20396243 Aayush Gaur</cp:lastModifiedBy>
  <cp:revision>33</cp:revision>
  <cp:lastPrinted>2006-08-01T17:47:00Z</cp:lastPrinted>
  <dcterms:created xsi:type="dcterms:W3CDTF">2021-12-02T14:12:00Z</dcterms:created>
  <dcterms:modified xsi:type="dcterms:W3CDTF">2021-12-02T17:16:00Z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